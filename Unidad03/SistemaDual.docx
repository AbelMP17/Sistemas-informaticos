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Liberation Serif" w:eastAsia="Noto Serif CJK SC" w:hAnsi="Liberation Serif" w:cs="Lohit Devanagari"/>
          <w:kern w:val="3"/>
          <w:sz w:val="24"/>
          <w:szCs w:val="24"/>
          <w:lang w:eastAsia="zh-CN" w:bidi="hi-IN"/>
        </w:rPr>
        <w:id w:val="-655992258"/>
        <w:docPartObj>
          <w:docPartGallery w:val="Cover Pages"/>
          <w:docPartUnique/>
        </w:docPartObj>
      </w:sdtPr>
      <w:sdtEndPr/>
      <w:sdtContent>
        <w:p w14:paraId="19D771DC" w14:textId="77777777" w:rsidR="00412F02" w:rsidRDefault="00412F02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5B826C6" wp14:editId="54B4373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1-1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91EAF11" w14:textId="509CDEBC" w:rsidR="00412F02" w:rsidRDefault="00AA6876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11-11-2022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5B826C6" id="Grupo 2" o:spid="_x0000_s1026" style="position:absolute;margin-left:0;margin-top:0;width:172.8pt;height:718.55pt;z-index:-2516561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1-1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91EAF11" w14:textId="509CDEBC" w:rsidR="00412F02" w:rsidRDefault="00AA6876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11-11-2022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0B74F83" wp14:editId="33722B3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617CA2" w14:textId="77777777" w:rsidR="00412F02" w:rsidRDefault="00CE58F1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12F0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Abel Martínez Peinado</w:t>
                                    </w:r>
                                  </w:sdtContent>
                                </w:sdt>
                              </w:p>
                              <w:p w14:paraId="48F73010" w14:textId="77777777" w:rsidR="00412F02" w:rsidRDefault="00CE58F1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12F0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1º DUAL DAW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0B74F8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233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3A617CA2" w14:textId="77777777" w:rsidR="00412F02" w:rsidRDefault="00CE58F1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12F0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Abel Martínez Peinado</w:t>
                              </w:r>
                            </w:sdtContent>
                          </w:sdt>
                        </w:p>
                        <w:p w14:paraId="48F73010" w14:textId="77777777" w:rsidR="00412F02" w:rsidRDefault="00CE58F1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12F0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1º DUAL DAW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DF06932" wp14:editId="4B006DF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54EDED" w14:textId="53DDBFCF" w:rsidR="00412F02" w:rsidRDefault="00CE58F1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A687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Sistema Dual</w:t>
                                    </w:r>
                                  </w:sdtContent>
                                </w:sdt>
                              </w:p>
                              <w:p w14:paraId="14387C2F" w14:textId="186DE072" w:rsidR="00412F02" w:rsidRDefault="00CE58F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A687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Sistemas Informáticos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F06932" id="Cuadro de texto 11" o:spid="_x0000_s1056" type="#_x0000_t202" style="position:absolute;margin-left:0;margin-top:0;width:4in;height:84.25pt;z-index:25166131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4B54EDED" w14:textId="53DDBFCF" w:rsidR="00412F02" w:rsidRDefault="00CE58F1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A687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Sistema Dual</w:t>
                              </w:r>
                            </w:sdtContent>
                          </w:sdt>
                        </w:p>
                        <w:p w14:paraId="14387C2F" w14:textId="186DE072" w:rsidR="00412F02" w:rsidRDefault="00CE58F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A687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Sistemas Informáticos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937C881" w14:textId="77777777" w:rsidR="00412F02" w:rsidRDefault="00412F02">
          <w:pPr>
            <w:rPr>
              <w:rFonts w:ascii="Times New Roman" w:eastAsia="Times New Roman" w:hAnsi="Times New Roman" w:cs="Times New Roman"/>
              <w:b/>
              <w:bCs/>
            </w:rPr>
          </w:pPr>
          <w:r>
            <w:br w:type="page"/>
          </w:r>
        </w:p>
      </w:sdtContent>
    </w:sdt>
    <w:sdt>
      <w:sdtPr>
        <w:rPr>
          <w:rFonts w:ascii="Liberation Serif" w:eastAsia="Noto Serif CJK SC" w:hAnsi="Liberation Serif" w:cs="Lohit Devanagari"/>
          <w:color w:val="auto"/>
          <w:kern w:val="3"/>
          <w:sz w:val="24"/>
          <w:szCs w:val="24"/>
          <w:lang w:eastAsia="zh-CN" w:bidi="hi-IN"/>
        </w:rPr>
        <w:id w:val="-9093012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13F6EB" w14:textId="77777777" w:rsidR="00412F02" w:rsidRPr="00412F02" w:rsidRDefault="00412F02" w:rsidP="00BD785F">
          <w:pPr>
            <w:pStyle w:val="TtuloTDC"/>
            <w:pBdr>
              <w:bottom w:val="single" w:sz="4" w:space="1" w:color="auto"/>
            </w:pBdr>
            <w:shd w:val="clear" w:color="auto" w:fill="2F5496" w:themeFill="accent1" w:themeFillShade="BF"/>
            <w:jc w:val="center"/>
            <w:rPr>
              <w:b/>
              <w:bCs/>
              <w:color w:val="FFFFFF" w:themeColor="background1"/>
            </w:rPr>
          </w:pPr>
          <w:r w:rsidRPr="00412F02">
            <w:rPr>
              <w:b/>
              <w:bCs/>
              <w:color w:val="FFFFFF" w:themeColor="background1"/>
            </w:rPr>
            <w:t>Índice</w:t>
          </w:r>
        </w:p>
        <w:p w14:paraId="54F49187" w14:textId="77777777" w:rsidR="0095505D" w:rsidRDefault="000D62A3" w:rsidP="0095505D">
          <w:pPr>
            <w:pStyle w:val="TDC2"/>
            <w:tabs>
              <w:tab w:val="right" w:leader="dot" w:pos="9628"/>
            </w:tabs>
            <w:ind w:left="0"/>
            <w:rPr>
              <w:noProof/>
            </w:rPr>
          </w:pPr>
          <w:r w:rsidRPr="00BD3A50">
            <w:rPr>
              <w:rFonts w:ascii="Times New Roman" w:hAnsi="Times New Roman" w:cs="Times New Roman"/>
              <w:b/>
              <w:bCs/>
            </w:rPr>
            <w:t xml:space="preserve"> </w:t>
          </w:r>
          <w:r w:rsidR="00412F02" w:rsidRPr="00BD3A50">
            <w:rPr>
              <w:rFonts w:ascii="Times New Roman" w:hAnsi="Times New Roman" w:cs="Times New Roman"/>
              <w:b/>
              <w:bCs/>
            </w:rPr>
            <w:fldChar w:fldCharType="begin"/>
          </w:r>
          <w:r w:rsidR="00412F02" w:rsidRPr="00BD3A50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="00412F02" w:rsidRPr="00BD3A50">
            <w:rPr>
              <w:rFonts w:ascii="Times New Roman" w:hAnsi="Times New Roman" w:cs="Times New Roman"/>
              <w:b/>
              <w:bCs/>
            </w:rPr>
            <w:fldChar w:fldCharType="separate"/>
          </w:r>
        </w:p>
        <w:p w14:paraId="457FC122" w14:textId="77777777" w:rsidR="0095505D" w:rsidRDefault="00CE58F1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S" w:bidi="ar-SA"/>
            </w:rPr>
          </w:pPr>
          <w:hyperlink w:anchor="_Toc115877723" w:history="1">
            <w:r w:rsidR="0095505D" w:rsidRPr="00890AED">
              <w:rPr>
                <w:rStyle w:val="Hipervnculo"/>
                <w:b/>
                <w:bCs/>
                <w:noProof/>
              </w:rPr>
              <w:t>2. Los ficheros de información.</w:t>
            </w:r>
            <w:r w:rsidR="0095505D">
              <w:rPr>
                <w:noProof/>
                <w:webHidden/>
              </w:rPr>
              <w:tab/>
            </w:r>
            <w:r w:rsidR="0095505D">
              <w:rPr>
                <w:noProof/>
                <w:webHidden/>
              </w:rPr>
              <w:fldChar w:fldCharType="begin"/>
            </w:r>
            <w:r w:rsidR="0095505D">
              <w:rPr>
                <w:noProof/>
                <w:webHidden/>
              </w:rPr>
              <w:instrText xml:space="preserve"> PAGEREF _Toc115877723 \h </w:instrText>
            </w:r>
            <w:r w:rsidR="0095505D">
              <w:rPr>
                <w:noProof/>
                <w:webHidden/>
              </w:rPr>
            </w:r>
            <w:r w:rsidR="0095505D">
              <w:rPr>
                <w:noProof/>
                <w:webHidden/>
              </w:rPr>
              <w:fldChar w:fldCharType="separate"/>
            </w:r>
            <w:r w:rsidR="00DF77A1">
              <w:rPr>
                <w:noProof/>
                <w:webHidden/>
              </w:rPr>
              <w:t>2</w:t>
            </w:r>
            <w:r w:rsidR="0095505D">
              <w:rPr>
                <w:noProof/>
                <w:webHidden/>
              </w:rPr>
              <w:fldChar w:fldCharType="end"/>
            </w:r>
          </w:hyperlink>
        </w:p>
        <w:p w14:paraId="51210E11" w14:textId="77777777" w:rsidR="0095505D" w:rsidRDefault="00CE58F1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S" w:bidi="ar-SA"/>
            </w:rPr>
          </w:pPr>
          <w:hyperlink w:anchor="_Toc115877724" w:history="1">
            <w:r w:rsidR="0095505D" w:rsidRPr="00890AED">
              <w:rPr>
                <w:rStyle w:val="Hipervnculo"/>
                <w:b/>
                <w:bCs/>
                <w:noProof/>
              </w:rPr>
              <w:t>3. Bases de datos.</w:t>
            </w:r>
            <w:r w:rsidR="0095505D">
              <w:rPr>
                <w:noProof/>
                <w:webHidden/>
              </w:rPr>
              <w:tab/>
            </w:r>
            <w:r w:rsidR="0095505D">
              <w:rPr>
                <w:noProof/>
                <w:webHidden/>
              </w:rPr>
              <w:fldChar w:fldCharType="begin"/>
            </w:r>
            <w:r w:rsidR="0095505D">
              <w:rPr>
                <w:noProof/>
                <w:webHidden/>
              </w:rPr>
              <w:instrText xml:space="preserve"> PAGEREF _Toc115877724 \h </w:instrText>
            </w:r>
            <w:r w:rsidR="0095505D">
              <w:rPr>
                <w:noProof/>
                <w:webHidden/>
              </w:rPr>
            </w:r>
            <w:r w:rsidR="0095505D">
              <w:rPr>
                <w:noProof/>
                <w:webHidden/>
              </w:rPr>
              <w:fldChar w:fldCharType="separate"/>
            </w:r>
            <w:r w:rsidR="00DF77A1">
              <w:rPr>
                <w:noProof/>
                <w:webHidden/>
              </w:rPr>
              <w:t>3</w:t>
            </w:r>
            <w:r w:rsidR="0095505D">
              <w:rPr>
                <w:noProof/>
                <w:webHidden/>
              </w:rPr>
              <w:fldChar w:fldCharType="end"/>
            </w:r>
          </w:hyperlink>
        </w:p>
        <w:p w14:paraId="7C257E69" w14:textId="77777777" w:rsidR="0095505D" w:rsidRDefault="00CE58F1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S" w:bidi="ar-SA"/>
            </w:rPr>
          </w:pPr>
          <w:hyperlink w:anchor="_Toc115877725" w:history="1">
            <w:r w:rsidR="0095505D" w:rsidRPr="00890AED">
              <w:rPr>
                <w:rStyle w:val="Hipervnculo"/>
                <w:b/>
                <w:bCs/>
                <w:noProof/>
              </w:rPr>
              <w:t>4. Evolución de los modelos.</w:t>
            </w:r>
            <w:r w:rsidR="0095505D">
              <w:rPr>
                <w:noProof/>
                <w:webHidden/>
              </w:rPr>
              <w:tab/>
            </w:r>
            <w:r w:rsidR="0095505D">
              <w:rPr>
                <w:noProof/>
                <w:webHidden/>
              </w:rPr>
              <w:fldChar w:fldCharType="begin"/>
            </w:r>
            <w:r w:rsidR="0095505D">
              <w:rPr>
                <w:noProof/>
                <w:webHidden/>
              </w:rPr>
              <w:instrText xml:space="preserve"> PAGEREF _Toc115877725 \h </w:instrText>
            </w:r>
            <w:r w:rsidR="0095505D">
              <w:rPr>
                <w:noProof/>
                <w:webHidden/>
              </w:rPr>
            </w:r>
            <w:r w:rsidR="0095505D">
              <w:rPr>
                <w:noProof/>
                <w:webHidden/>
              </w:rPr>
              <w:fldChar w:fldCharType="separate"/>
            </w:r>
            <w:r w:rsidR="00DF77A1">
              <w:rPr>
                <w:noProof/>
                <w:webHidden/>
              </w:rPr>
              <w:t>5</w:t>
            </w:r>
            <w:r w:rsidR="0095505D">
              <w:rPr>
                <w:noProof/>
                <w:webHidden/>
              </w:rPr>
              <w:fldChar w:fldCharType="end"/>
            </w:r>
          </w:hyperlink>
        </w:p>
        <w:p w14:paraId="456F72FD" w14:textId="77777777" w:rsidR="0095505D" w:rsidRDefault="00CE58F1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S" w:bidi="ar-SA"/>
            </w:rPr>
          </w:pPr>
          <w:hyperlink w:anchor="_Toc115877726" w:history="1">
            <w:r w:rsidR="0095505D" w:rsidRPr="00890AED">
              <w:rPr>
                <w:rStyle w:val="Hipervnculo"/>
                <w:b/>
                <w:bCs/>
                <w:noProof/>
              </w:rPr>
              <w:t>5. Sistemas Gestores de Bases de Datos (SGBD).</w:t>
            </w:r>
            <w:r w:rsidR="0095505D">
              <w:rPr>
                <w:noProof/>
                <w:webHidden/>
              </w:rPr>
              <w:tab/>
            </w:r>
            <w:r w:rsidR="0095505D">
              <w:rPr>
                <w:noProof/>
                <w:webHidden/>
              </w:rPr>
              <w:fldChar w:fldCharType="begin"/>
            </w:r>
            <w:r w:rsidR="0095505D">
              <w:rPr>
                <w:noProof/>
                <w:webHidden/>
              </w:rPr>
              <w:instrText xml:space="preserve"> PAGEREF _Toc115877726 \h </w:instrText>
            </w:r>
            <w:r w:rsidR="0095505D">
              <w:rPr>
                <w:noProof/>
                <w:webHidden/>
              </w:rPr>
            </w:r>
            <w:r w:rsidR="0095505D">
              <w:rPr>
                <w:noProof/>
                <w:webHidden/>
              </w:rPr>
              <w:fldChar w:fldCharType="separate"/>
            </w:r>
            <w:r w:rsidR="00DF77A1">
              <w:rPr>
                <w:noProof/>
                <w:webHidden/>
              </w:rPr>
              <w:t>5</w:t>
            </w:r>
            <w:r w:rsidR="0095505D">
              <w:rPr>
                <w:noProof/>
                <w:webHidden/>
              </w:rPr>
              <w:fldChar w:fldCharType="end"/>
            </w:r>
          </w:hyperlink>
        </w:p>
        <w:p w14:paraId="5F9B1CAA" w14:textId="77777777" w:rsidR="0095505D" w:rsidRDefault="00CE58F1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S" w:bidi="ar-SA"/>
            </w:rPr>
          </w:pPr>
          <w:hyperlink w:anchor="_Toc115877727" w:history="1">
            <w:r w:rsidR="0095505D" w:rsidRPr="00890AED">
              <w:rPr>
                <w:rStyle w:val="Hipervnculo"/>
                <w:b/>
                <w:bCs/>
                <w:noProof/>
              </w:rPr>
              <w:t>8. Fragmentación.</w:t>
            </w:r>
            <w:r w:rsidR="0095505D">
              <w:rPr>
                <w:noProof/>
                <w:webHidden/>
              </w:rPr>
              <w:tab/>
            </w:r>
            <w:r w:rsidR="0095505D">
              <w:rPr>
                <w:noProof/>
                <w:webHidden/>
              </w:rPr>
              <w:fldChar w:fldCharType="begin"/>
            </w:r>
            <w:r w:rsidR="0095505D">
              <w:rPr>
                <w:noProof/>
                <w:webHidden/>
              </w:rPr>
              <w:instrText xml:space="preserve"> PAGEREF _Toc115877727 \h </w:instrText>
            </w:r>
            <w:r w:rsidR="0095505D">
              <w:rPr>
                <w:noProof/>
                <w:webHidden/>
              </w:rPr>
            </w:r>
            <w:r w:rsidR="0095505D">
              <w:rPr>
                <w:noProof/>
                <w:webHidden/>
              </w:rPr>
              <w:fldChar w:fldCharType="separate"/>
            </w:r>
            <w:r w:rsidR="00DF77A1">
              <w:rPr>
                <w:noProof/>
                <w:webHidden/>
              </w:rPr>
              <w:t>6</w:t>
            </w:r>
            <w:r w:rsidR="0095505D">
              <w:rPr>
                <w:noProof/>
                <w:webHidden/>
              </w:rPr>
              <w:fldChar w:fldCharType="end"/>
            </w:r>
          </w:hyperlink>
        </w:p>
        <w:p w14:paraId="5CA78DE8" w14:textId="77777777" w:rsidR="00412F02" w:rsidRDefault="00412F02" w:rsidP="00BD785F">
          <w:pPr>
            <w:jc w:val="center"/>
          </w:pPr>
          <w:r w:rsidRPr="00BD3A50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2FBE98E" w14:textId="77777777" w:rsidR="00412F02" w:rsidRDefault="00412F02">
      <w:pPr>
        <w:pStyle w:val="Standard"/>
      </w:pPr>
    </w:p>
    <w:p w14:paraId="353BB21F" w14:textId="77777777" w:rsidR="00412F02" w:rsidRDefault="00412F02">
      <w:pPr>
        <w:rPr>
          <w:rFonts w:ascii="Times New Roman" w:eastAsia="Times New Roman" w:hAnsi="Times New Roman" w:cs="Times New Roman"/>
          <w:b/>
          <w:bCs/>
        </w:rPr>
      </w:pPr>
      <w:r>
        <w:br w:type="page"/>
      </w:r>
    </w:p>
    <w:p w14:paraId="4E2D1851" w14:textId="757908B8" w:rsidR="00456F82" w:rsidRPr="009D784C" w:rsidRDefault="00DA7004" w:rsidP="00456F82">
      <w:pPr>
        <w:pStyle w:val="Ttulo1"/>
        <w:shd w:val="clear" w:color="auto" w:fill="8EAADB" w:themeFill="accent1" w:themeFillTint="99"/>
        <w:jc w:val="center"/>
        <w:rPr>
          <w:b/>
          <w:bCs/>
          <w:color w:val="FFFFFF" w:themeColor="background1"/>
        </w:rPr>
      </w:pPr>
      <w:bookmarkStart w:id="0" w:name="_Toc115877723"/>
      <w:r>
        <w:rPr>
          <w:b/>
          <w:bCs/>
          <w:color w:val="FFFFFF" w:themeColor="background1"/>
        </w:rPr>
        <w:lastRenderedPageBreak/>
        <w:t>1</w:t>
      </w:r>
      <w:r w:rsidR="00456F82" w:rsidRPr="009D784C">
        <w:rPr>
          <w:b/>
          <w:bCs/>
          <w:color w:val="FFFFFF" w:themeColor="background1"/>
        </w:rPr>
        <w:t xml:space="preserve">. </w:t>
      </w:r>
      <w:r>
        <w:rPr>
          <w:b/>
          <w:bCs/>
          <w:color w:val="FFFFFF" w:themeColor="background1"/>
        </w:rPr>
        <w:t>Primera configuración de la MV</w:t>
      </w:r>
      <w:r w:rsidR="00456F82" w:rsidRPr="009D784C">
        <w:rPr>
          <w:b/>
          <w:bCs/>
          <w:color w:val="FFFFFF" w:themeColor="background1"/>
        </w:rPr>
        <w:t>.</w:t>
      </w:r>
      <w:bookmarkEnd w:id="0"/>
    </w:p>
    <w:p w14:paraId="0A4E928F" w14:textId="77777777" w:rsidR="00DA7004" w:rsidRDefault="00DA7004" w:rsidP="00456F82">
      <w:pPr>
        <w:rPr>
          <w:rFonts w:ascii="Times New Roman" w:hAnsi="Times New Roman" w:cs="Times New Roman"/>
          <w:b/>
          <w:bCs/>
        </w:rPr>
      </w:pPr>
    </w:p>
    <w:p w14:paraId="112B4C05" w14:textId="73C9FD8A" w:rsidR="00DA7004" w:rsidRPr="00DA7004" w:rsidRDefault="00DA7004" w:rsidP="00DA700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Ponemos un nombre a la </w:t>
      </w:r>
      <w:r w:rsidR="001B0B3A">
        <w:rPr>
          <w:rFonts w:ascii="Times New Roman" w:hAnsi="Times New Roman" w:cs="Times New Roman"/>
          <w:b/>
          <w:bCs/>
        </w:rPr>
        <w:t>MV y seleccionamos el sistema operativo.</w:t>
      </w:r>
    </w:p>
    <w:p w14:paraId="330AB916" w14:textId="27108966" w:rsidR="00456F82" w:rsidRDefault="00DA7004" w:rsidP="001B0B3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32356E7" wp14:editId="24C86E5B">
            <wp:extent cx="6114415" cy="4818380"/>
            <wp:effectExtent l="0" t="0" r="635" b="127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3E80B" w14:textId="3999CD9B" w:rsidR="001B0B3A" w:rsidRDefault="001B0B3A" w:rsidP="00456F82">
      <w:pPr>
        <w:rPr>
          <w:rFonts w:ascii="Times New Roman" w:hAnsi="Times New Roman" w:cs="Times New Roman"/>
          <w:b/>
          <w:bCs/>
        </w:rPr>
      </w:pPr>
    </w:p>
    <w:p w14:paraId="5C718474" w14:textId="325D6352" w:rsidR="001B0B3A" w:rsidRDefault="001B0B3A" w:rsidP="001B0B3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Le damos una memoria base y 2 núcleos de procesador.</w:t>
      </w:r>
    </w:p>
    <w:p w14:paraId="1F09FE16" w14:textId="43B80EF0" w:rsidR="001B0B3A" w:rsidRDefault="001B0B3A" w:rsidP="001B0B3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B1CBA97" wp14:editId="04B628AE">
            <wp:extent cx="3919993" cy="3089096"/>
            <wp:effectExtent l="0" t="0" r="4445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762" cy="309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1F857" w14:textId="3D40CB57" w:rsidR="001B0B3A" w:rsidRDefault="001B0B3A" w:rsidP="001B0B3A">
      <w:pPr>
        <w:jc w:val="center"/>
        <w:rPr>
          <w:rFonts w:ascii="Times New Roman" w:hAnsi="Times New Roman" w:cs="Times New Roman"/>
          <w:b/>
          <w:bCs/>
        </w:rPr>
      </w:pPr>
    </w:p>
    <w:p w14:paraId="1E7812BA" w14:textId="7F7339BD" w:rsidR="001B0B3A" w:rsidRDefault="001B0B3A" w:rsidP="001B0B3A">
      <w:pPr>
        <w:jc w:val="center"/>
        <w:rPr>
          <w:rFonts w:ascii="Times New Roman" w:hAnsi="Times New Roman" w:cs="Times New Roman"/>
          <w:b/>
          <w:bCs/>
        </w:rPr>
      </w:pPr>
    </w:p>
    <w:p w14:paraId="027B1581" w14:textId="624120F3" w:rsidR="001B0B3A" w:rsidRDefault="001B0B3A" w:rsidP="001B0B3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Seleccionamos donde queremos crear el almacenamiento de la MV y cuanto de almacenamiento virtual dispondrá.</w:t>
      </w:r>
    </w:p>
    <w:p w14:paraId="7799EA8F" w14:textId="607EC211" w:rsidR="001B0B3A" w:rsidRDefault="001B0B3A" w:rsidP="001B0B3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C99541B" wp14:editId="51D7109D">
            <wp:extent cx="3891687" cy="3067769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237" cy="307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4AEAA" w14:textId="21CDDFAC" w:rsidR="001B0B3A" w:rsidRDefault="001B0B3A" w:rsidP="001B0B3A">
      <w:pPr>
        <w:rPr>
          <w:rFonts w:ascii="Times New Roman" w:hAnsi="Times New Roman" w:cs="Times New Roman"/>
          <w:b/>
          <w:bCs/>
        </w:rPr>
      </w:pPr>
    </w:p>
    <w:p w14:paraId="1FBF2257" w14:textId="34DFB6D1" w:rsidR="001B0B3A" w:rsidRPr="009D784C" w:rsidRDefault="001B0B3A" w:rsidP="001B0B3A">
      <w:pPr>
        <w:pStyle w:val="Ttulo1"/>
        <w:shd w:val="clear" w:color="auto" w:fill="8EAADB" w:themeFill="accent1" w:themeFillTint="99"/>
        <w:jc w:val="center"/>
        <w:rPr>
          <w:b/>
          <w:bCs/>
          <w:color w:val="FFFFFF" w:themeColor="background1"/>
        </w:rPr>
      </w:pPr>
      <w:r>
        <w:rPr>
          <w:b/>
          <w:bCs/>
          <w:color w:val="FFFFFF" w:themeColor="background1"/>
        </w:rPr>
        <w:t>2</w:t>
      </w:r>
      <w:r w:rsidRPr="009D784C">
        <w:rPr>
          <w:b/>
          <w:bCs/>
          <w:color w:val="FFFFFF" w:themeColor="background1"/>
        </w:rPr>
        <w:t xml:space="preserve">. </w:t>
      </w:r>
      <w:r>
        <w:rPr>
          <w:b/>
          <w:bCs/>
          <w:color w:val="FFFFFF" w:themeColor="background1"/>
        </w:rPr>
        <w:t>Segunda</w:t>
      </w:r>
      <w:r>
        <w:rPr>
          <w:b/>
          <w:bCs/>
          <w:color w:val="FFFFFF" w:themeColor="background1"/>
        </w:rPr>
        <w:t xml:space="preserve"> configuración de la MV</w:t>
      </w:r>
      <w:r w:rsidRPr="009D784C">
        <w:rPr>
          <w:b/>
          <w:bCs/>
          <w:color w:val="FFFFFF" w:themeColor="background1"/>
        </w:rPr>
        <w:t>.</w:t>
      </w:r>
    </w:p>
    <w:p w14:paraId="4325E496" w14:textId="3EA28807" w:rsidR="001B0B3A" w:rsidRDefault="001B0B3A" w:rsidP="001B0B3A">
      <w:pPr>
        <w:rPr>
          <w:rFonts w:ascii="Times New Roman" w:hAnsi="Times New Roman" w:cs="Times New Roman"/>
          <w:b/>
          <w:bCs/>
        </w:rPr>
      </w:pPr>
    </w:p>
    <w:p w14:paraId="5BCEB2CD" w14:textId="5BAA42CE" w:rsidR="001B0B3A" w:rsidRDefault="001B0B3A" w:rsidP="001B0B3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Seleccionamos la MV y vamos a la configuración.</w:t>
      </w:r>
    </w:p>
    <w:p w14:paraId="2DD1AE08" w14:textId="35A35725" w:rsidR="001B0B3A" w:rsidRDefault="001B0B3A" w:rsidP="001B0B3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8D4EFB6" wp14:editId="48DCE03A">
            <wp:extent cx="4308652" cy="2332379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12" cy="233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054B" w14:textId="1AB70FAC" w:rsidR="001B0B3A" w:rsidRDefault="001B0B3A" w:rsidP="001B0B3A">
      <w:pPr>
        <w:rPr>
          <w:rFonts w:ascii="Times New Roman" w:hAnsi="Times New Roman" w:cs="Times New Roman"/>
          <w:b/>
          <w:bCs/>
        </w:rPr>
      </w:pPr>
    </w:p>
    <w:p w14:paraId="364D5551" w14:textId="3CC5F086" w:rsidR="001B0B3A" w:rsidRDefault="001B0B3A" w:rsidP="001B0B3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Vamos al apartado sistema y cambiamos el orden de ejecución de los dispositivos de almacenamiento.</w:t>
      </w:r>
    </w:p>
    <w:p w14:paraId="70F01887" w14:textId="10A9202C" w:rsidR="001B0B3A" w:rsidRDefault="00AA6876" w:rsidP="001B0B3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12A1239E" wp14:editId="315768A0">
            <wp:simplePos x="0" y="0"/>
            <wp:positionH relativeFrom="column">
              <wp:posOffset>4233324</wp:posOffset>
            </wp:positionH>
            <wp:positionV relativeFrom="paragraph">
              <wp:posOffset>616861</wp:posOffset>
            </wp:positionV>
            <wp:extent cx="135173" cy="135173"/>
            <wp:effectExtent l="0" t="0" r="0" b="0"/>
            <wp:wrapNone/>
            <wp:docPr id="97" name="Gráfico 97" descr="Marca de verif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ráfico 97" descr="Marca de verificación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73" cy="135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B3A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6DF07636" wp14:editId="37D9D12C">
            <wp:simplePos x="0" y="0"/>
            <wp:positionH relativeFrom="column">
              <wp:posOffset>1187782</wp:posOffset>
            </wp:positionH>
            <wp:positionV relativeFrom="paragraph">
              <wp:posOffset>617110</wp:posOffset>
            </wp:positionV>
            <wp:extent cx="159026" cy="159026"/>
            <wp:effectExtent l="0" t="0" r="0" b="0"/>
            <wp:wrapNone/>
            <wp:docPr id="96" name="Gráfico 96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Gráfico 96" descr="Cerra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26" cy="159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B3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90E3156" wp14:editId="19E4E8AF">
            <wp:extent cx="3016558" cy="2034947"/>
            <wp:effectExtent l="0" t="0" r="0" b="381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578" cy="206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B3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155884" wp14:editId="022353CE">
            <wp:extent cx="3014599" cy="2033625"/>
            <wp:effectExtent l="0" t="0" r="0" b="508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376" cy="205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B57AE" w14:textId="79E14C23" w:rsidR="001B0B3A" w:rsidRDefault="00AA6876" w:rsidP="00AA687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Ponemos la ISO en el CD-ROM.</w:t>
      </w:r>
    </w:p>
    <w:p w14:paraId="5332D2D3" w14:textId="3345DF27" w:rsidR="00AA6876" w:rsidRDefault="00AA6876" w:rsidP="00AA687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8521875" wp14:editId="2575CCFD">
            <wp:extent cx="4094921" cy="2217993"/>
            <wp:effectExtent l="0" t="0" r="127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266" cy="22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618BA" w14:textId="3C5F7F7F" w:rsidR="00AA6876" w:rsidRDefault="00AA6876" w:rsidP="00AA6876">
      <w:pPr>
        <w:rPr>
          <w:rFonts w:ascii="Times New Roman" w:hAnsi="Times New Roman" w:cs="Times New Roman"/>
          <w:b/>
          <w:bCs/>
        </w:rPr>
      </w:pPr>
    </w:p>
    <w:p w14:paraId="677CD735" w14:textId="075A51FE" w:rsidR="00AA6876" w:rsidRPr="009D784C" w:rsidRDefault="00AA6876" w:rsidP="00AA6876">
      <w:pPr>
        <w:pStyle w:val="Ttulo1"/>
        <w:shd w:val="clear" w:color="auto" w:fill="8EAADB" w:themeFill="accent1" w:themeFillTint="99"/>
        <w:jc w:val="center"/>
        <w:rPr>
          <w:b/>
          <w:bCs/>
          <w:color w:val="FFFFFF" w:themeColor="background1"/>
        </w:rPr>
      </w:pPr>
      <w:r>
        <w:rPr>
          <w:b/>
          <w:bCs/>
          <w:color w:val="FFFFFF" w:themeColor="background1"/>
        </w:rPr>
        <w:t>3</w:t>
      </w:r>
      <w:r w:rsidRPr="009D784C">
        <w:rPr>
          <w:b/>
          <w:bCs/>
          <w:color w:val="FFFFFF" w:themeColor="background1"/>
        </w:rPr>
        <w:t xml:space="preserve">. </w:t>
      </w:r>
      <w:r>
        <w:rPr>
          <w:b/>
          <w:bCs/>
          <w:color w:val="FFFFFF" w:themeColor="background1"/>
        </w:rPr>
        <w:t>Instalación de Windows</w:t>
      </w:r>
      <w:r w:rsidRPr="009D784C">
        <w:rPr>
          <w:b/>
          <w:bCs/>
          <w:color w:val="FFFFFF" w:themeColor="background1"/>
        </w:rPr>
        <w:t>.</w:t>
      </w:r>
    </w:p>
    <w:p w14:paraId="3B58E9FD" w14:textId="77777777" w:rsidR="00AA6876" w:rsidRDefault="00AA6876" w:rsidP="00AA6876">
      <w:pPr>
        <w:rPr>
          <w:rFonts w:ascii="Times New Roman" w:hAnsi="Times New Roman" w:cs="Times New Roman"/>
          <w:b/>
          <w:bCs/>
        </w:rPr>
      </w:pPr>
    </w:p>
    <w:p w14:paraId="36AB0281" w14:textId="31A17B2D" w:rsidR="00AA6876" w:rsidRDefault="00AA6876" w:rsidP="00AA687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Seleccionamos el idioma del sistema y del teclado.</w:t>
      </w:r>
    </w:p>
    <w:p w14:paraId="1AFF2BFE" w14:textId="0479493E" w:rsidR="00AA6876" w:rsidRDefault="00AA6876" w:rsidP="00AA687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7F8A9E5" wp14:editId="479D9C12">
            <wp:extent cx="3274695" cy="2456074"/>
            <wp:effectExtent l="0" t="0" r="1905" b="190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42" t="14021" r="23129" b="11755"/>
                    <a:stretch/>
                  </pic:blipFill>
                  <pic:spPr bwMode="auto">
                    <a:xfrm>
                      <a:off x="0" y="0"/>
                      <a:ext cx="3295308" cy="247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B75D0" w14:textId="38E37F6F" w:rsidR="00AA6876" w:rsidRDefault="00AA6876" w:rsidP="00AA6876">
      <w:pPr>
        <w:rPr>
          <w:rFonts w:ascii="Times New Roman" w:hAnsi="Times New Roman" w:cs="Times New Roman"/>
          <w:b/>
          <w:bCs/>
        </w:rPr>
      </w:pPr>
    </w:p>
    <w:p w14:paraId="07B04027" w14:textId="6DF7891F" w:rsidR="00AA6876" w:rsidRDefault="00AA6876" w:rsidP="00AA687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Seleccionamos que queremos hacer la instalación personalizada.</w:t>
      </w:r>
    </w:p>
    <w:p w14:paraId="0A9C9B1F" w14:textId="4C546927" w:rsidR="00AA6876" w:rsidRDefault="00AA6876" w:rsidP="00AA687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92964F" wp14:editId="4E0BD65E">
            <wp:extent cx="4155744" cy="3110374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30" t="14228" r="23129" b="11547"/>
                    <a:stretch/>
                  </pic:blipFill>
                  <pic:spPr bwMode="auto">
                    <a:xfrm>
                      <a:off x="0" y="0"/>
                      <a:ext cx="4169378" cy="312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2DB34" w14:textId="62609129" w:rsidR="00AA6876" w:rsidRDefault="00AA6876" w:rsidP="00AA687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Seleccionamos “new” y definimos el tamaño de la partición en la que se va a instalar el SO.</w:t>
      </w:r>
    </w:p>
    <w:p w14:paraId="2DADB0C1" w14:textId="317EE115" w:rsidR="00AA6876" w:rsidRPr="00AA6876" w:rsidRDefault="00AA6876" w:rsidP="00AA687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9C9A388" wp14:editId="17A8ABAB">
            <wp:extent cx="3063923" cy="2656948"/>
            <wp:effectExtent l="0" t="0" r="317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237" cy="268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BC6D4E8" wp14:editId="3D339281">
            <wp:extent cx="3052719" cy="2647233"/>
            <wp:effectExtent l="0" t="0" r="0" b="127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617" cy="267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10152" w14:textId="4B4A5F2F" w:rsidR="00AA6876" w:rsidRDefault="00AA6876" w:rsidP="00CE58F1">
      <w:pPr>
        <w:rPr>
          <w:rFonts w:ascii="Times New Roman" w:hAnsi="Times New Roman" w:cs="Times New Roman"/>
          <w:b/>
          <w:bCs/>
        </w:rPr>
      </w:pPr>
    </w:p>
    <w:p w14:paraId="4A705D33" w14:textId="378A2A5F" w:rsidR="00CE58F1" w:rsidRPr="009D784C" w:rsidRDefault="00CE58F1" w:rsidP="00CE58F1">
      <w:pPr>
        <w:pStyle w:val="Ttulo1"/>
        <w:shd w:val="clear" w:color="auto" w:fill="8EAADB" w:themeFill="accent1" w:themeFillTint="99"/>
        <w:jc w:val="center"/>
        <w:rPr>
          <w:b/>
          <w:bCs/>
          <w:color w:val="FFFFFF" w:themeColor="background1"/>
        </w:rPr>
      </w:pPr>
      <w:r>
        <w:rPr>
          <w:b/>
          <w:bCs/>
          <w:color w:val="FFFFFF" w:themeColor="background1"/>
        </w:rPr>
        <w:t>4</w:t>
      </w:r>
      <w:r w:rsidRPr="009D784C">
        <w:rPr>
          <w:b/>
          <w:bCs/>
          <w:color w:val="FFFFFF" w:themeColor="background1"/>
        </w:rPr>
        <w:t>.</w:t>
      </w:r>
      <w:r>
        <w:rPr>
          <w:b/>
          <w:bCs/>
          <w:color w:val="FFFFFF" w:themeColor="background1"/>
        </w:rPr>
        <w:t xml:space="preserve"> Configuración del SO</w:t>
      </w:r>
      <w:r w:rsidRPr="009D784C">
        <w:rPr>
          <w:b/>
          <w:bCs/>
          <w:color w:val="FFFFFF" w:themeColor="background1"/>
        </w:rPr>
        <w:t>.</w:t>
      </w:r>
    </w:p>
    <w:p w14:paraId="7F325EEB" w14:textId="4A883DE7" w:rsidR="00CE58F1" w:rsidRDefault="00CE58F1" w:rsidP="00CE58F1">
      <w:pPr>
        <w:rPr>
          <w:rFonts w:ascii="Times New Roman" w:hAnsi="Times New Roman" w:cs="Times New Roman"/>
          <w:b/>
          <w:bCs/>
        </w:rPr>
      </w:pPr>
    </w:p>
    <w:p w14:paraId="67BB9404" w14:textId="7353D61E" w:rsidR="00CE58F1" w:rsidRDefault="00CE58F1" w:rsidP="00CE58F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Elegimos la región de la que somos.</w:t>
      </w:r>
    </w:p>
    <w:p w14:paraId="724A28DE" w14:textId="40939B64" w:rsidR="00CE58F1" w:rsidRDefault="00CE58F1" w:rsidP="00CE58F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B5FCEFE" wp14:editId="3E5E3E94">
            <wp:extent cx="2848620" cy="2470244"/>
            <wp:effectExtent l="0" t="0" r="8890" b="635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7" cy="248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D2D2E" w14:textId="697B4674" w:rsidR="00CE58F1" w:rsidRDefault="00CE58F1" w:rsidP="00CE58F1">
      <w:pPr>
        <w:rPr>
          <w:rFonts w:ascii="Times New Roman" w:hAnsi="Times New Roman" w:cs="Times New Roman"/>
          <w:b/>
          <w:bCs/>
        </w:rPr>
      </w:pPr>
    </w:p>
    <w:p w14:paraId="394ABD03" w14:textId="7279BA2C" w:rsidR="00CE58F1" w:rsidRDefault="00CE58F1" w:rsidP="00CE58F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Elegimos la distribución del teclado.</w:t>
      </w:r>
    </w:p>
    <w:p w14:paraId="42E80CF7" w14:textId="465A8C42" w:rsidR="00CE58F1" w:rsidRDefault="00CE58F1" w:rsidP="00CE58F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96D371B" wp14:editId="67AF2CE7">
            <wp:extent cx="2840251" cy="2462986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927" cy="247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7A0F8" w14:textId="151E6C99" w:rsidR="00CE58F1" w:rsidRDefault="00CE58F1" w:rsidP="00CE58F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Introducimos el nombre de usuario y contraseña.</w:t>
      </w:r>
    </w:p>
    <w:p w14:paraId="1AC3A0DD" w14:textId="456F6531" w:rsidR="00CE58F1" w:rsidRDefault="00CE58F1" w:rsidP="00CE58F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2CEF374" wp14:editId="2AB95017">
            <wp:extent cx="2886502" cy="2503093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855" cy="251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50509" wp14:editId="6C71394A">
            <wp:extent cx="2871486" cy="2490072"/>
            <wp:effectExtent l="0" t="0" r="5080" b="571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344" cy="250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86AE2" w14:textId="1D59142E" w:rsidR="00CE58F1" w:rsidRDefault="00CE58F1" w:rsidP="00CE58F1">
      <w:pPr>
        <w:rPr>
          <w:rFonts w:ascii="Times New Roman" w:hAnsi="Times New Roman" w:cs="Times New Roman"/>
          <w:b/>
          <w:bCs/>
        </w:rPr>
      </w:pPr>
    </w:p>
    <w:p w14:paraId="15D87F35" w14:textId="46B33B10" w:rsidR="00CE58F1" w:rsidRPr="009D784C" w:rsidRDefault="00CE58F1" w:rsidP="00CE58F1">
      <w:pPr>
        <w:pStyle w:val="Ttulo1"/>
        <w:shd w:val="clear" w:color="auto" w:fill="8EAADB" w:themeFill="accent1" w:themeFillTint="99"/>
        <w:jc w:val="center"/>
        <w:rPr>
          <w:b/>
          <w:bCs/>
          <w:color w:val="FFFFFF" w:themeColor="background1"/>
        </w:rPr>
      </w:pPr>
      <w:r>
        <w:rPr>
          <w:b/>
          <w:bCs/>
          <w:color w:val="FFFFFF" w:themeColor="background1"/>
        </w:rPr>
        <w:t>5</w:t>
      </w:r>
      <w:r w:rsidRPr="009D784C">
        <w:rPr>
          <w:b/>
          <w:bCs/>
          <w:color w:val="FFFFFF" w:themeColor="background1"/>
        </w:rPr>
        <w:t>.</w:t>
      </w:r>
      <w:r>
        <w:rPr>
          <w:b/>
          <w:bCs/>
          <w:color w:val="FFFFFF" w:themeColor="background1"/>
        </w:rPr>
        <w:t xml:space="preserve"> </w:t>
      </w:r>
      <w:r>
        <w:rPr>
          <w:b/>
          <w:bCs/>
          <w:color w:val="FFFFFF" w:themeColor="background1"/>
        </w:rPr>
        <w:t>Paso final de Windows</w:t>
      </w:r>
      <w:r w:rsidRPr="009D784C">
        <w:rPr>
          <w:b/>
          <w:bCs/>
          <w:color w:val="FFFFFF" w:themeColor="background1"/>
        </w:rPr>
        <w:t>.</w:t>
      </w:r>
    </w:p>
    <w:p w14:paraId="7D67E566" w14:textId="2297E971" w:rsidR="00CE58F1" w:rsidRDefault="00CE58F1" w:rsidP="00CE58F1">
      <w:pPr>
        <w:rPr>
          <w:rFonts w:ascii="Times New Roman" w:hAnsi="Times New Roman" w:cs="Times New Roman"/>
          <w:b/>
          <w:bCs/>
        </w:rPr>
      </w:pPr>
    </w:p>
    <w:p w14:paraId="38E35E01" w14:textId="3B965ABF" w:rsidR="00CE58F1" w:rsidRDefault="00CE58F1" w:rsidP="00CE58F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Ya una vez instalado retiramos la ISO del CD-ROM.</w:t>
      </w:r>
    </w:p>
    <w:p w14:paraId="1224199F" w14:textId="06EC5918" w:rsidR="00CE58F1" w:rsidRDefault="00CE58F1" w:rsidP="00CE58F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47E7587" wp14:editId="58D78DC6">
            <wp:extent cx="3869141" cy="3355211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10" cy="336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AD14B39" wp14:editId="7D2170AB">
            <wp:extent cx="3699634" cy="2004834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910" cy="200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54CF2" w14:textId="5EF5B5A1" w:rsidR="00CE58F1" w:rsidRDefault="00CE58F1" w:rsidP="00CE58F1">
      <w:pPr>
        <w:rPr>
          <w:rFonts w:ascii="Times New Roman" w:hAnsi="Times New Roman" w:cs="Times New Roman"/>
          <w:b/>
          <w:bCs/>
        </w:rPr>
      </w:pPr>
    </w:p>
    <w:p w14:paraId="1AC66938" w14:textId="6A070950" w:rsidR="00CE58F1" w:rsidRPr="009D784C" w:rsidRDefault="00CE58F1" w:rsidP="00CE58F1">
      <w:pPr>
        <w:pStyle w:val="Ttulo1"/>
        <w:shd w:val="clear" w:color="auto" w:fill="8EAADB" w:themeFill="accent1" w:themeFillTint="99"/>
        <w:jc w:val="center"/>
        <w:rPr>
          <w:b/>
          <w:bCs/>
          <w:color w:val="FFFFFF" w:themeColor="background1"/>
        </w:rPr>
      </w:pPr>
      <w:r>
        <w:rPr>
          <w:b/>
          <w:bCs/>
          <w:color w:val="FFFFFF" w:themeColor="background1"/>
        </w:rPr>
        <w:lastRenderedPageBreak/>
        <w:t>6</w:t>
      </w:r>
      <w:r w:rsidRPr="009D784C">
        <w:rPr>
          <w:b/>
          <w:bCs/>
          <w:color w:val="FFFFFF" w:themeColor="background1"/>
        </w:rPr>
        <w:t>.</w:t>
      </w:r>
      <w:r>
        <w:rPr>
          <w:b/>
          <w:bCs/>
          <w:color w:val="FFFFFF" w:themeColor="background1"/>
        </w:rPr>
        <w:t xml:space="preserve"> </w:t>
      </w:r>
      <w:r>
        <w:rPr>
          <w:b/>
          <w:bCs/>
          <w:color w:val="FFFFFF" w:themeColor="background1"/>
        </w:rPr>
        <w:t>Instalación de Ubuntu</w:t>
      </w:r>
      <w:r w:rsidRPr="009D784C">
        <w:rPr>
          <w:b/>
          <w:bCs/>
          <w:color w:val="FFFFFF" w:themeColor="background1"/>
        </w:rPr>
        <w:t>.</w:t>
      </w:r>
    </w:p>
    <w:p w14:paraId="1345D9E7" w14:textId="77777777" w:rsidR="00CE58F1" w:rsidRPr="00CE58F1" w:rsidRDefault="00CE58F1" w:rsidP="00CE58F1">
      <w:pPr>
        <w:rPr>
          <w:rFonts w:ascii="Times New Roman" w:hAnsi="Times New Roman" w:cs="Times New Roman"/>
          <w:b/>
          <w:bCs/>
        </w:rPr>
      </w:pPr>
    </w:p>
    <w:sectPr w:rsidR="00CE58F1" w:rsidRPr="00CE58F1" w:rsidSect="00BD3A50">
      <w:headerReference w:type="default" r:id="rId30"/>
      <w:footerReference w:type="default" r:id="rId31"/>
      <w:headerReference w:type="first" r:id="rId32"/>
      <w:footerReference w:type="first" r:id="rId33"/>
      <w:pgSz w:w="11906" w:h="16838"/>
      <w:pgMar w:top="1134" w:right="1134" w:bottom="1134" w:left="1134" w:header="720" w:footer="720" w:gutter="0"/>
      <w:pgBorders w:offsetFrom="page">
        <w:left w:val="single" w:sz="4" w:space="24" w:color="auto"/>
        <w:right w:val="single" w:sz="4" w:space="24" w:color="auto"/>
      </w:pgBorders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EF7F1" w14:textId="77777777" w:rsidR="00DA7004" w:rsidRDefault="00DA7004">
      <w:r>
        <w:separator/>
      </w:r>
    </w:p>
  </w:endnote>
  <w:endnote w:type="continuationSeparator" w:id="0">
    <w:p w14:paraId="48CE4A7A" w14:textId="77777777" w:rsidR="00DA7004" w:rsidRDefault="00DA70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erif CJK SC">
    <w:altName w:val="Calibri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044863"/>
      <w:docPartObj>
        <w:docPartGallery w:val="Page Numbers (Bottom of Page)"/>
        <w:docPartUnique/>
      </w:docPartObj>
    </w:sdtPr>
    <w:sdtEndPr/>
    <w:sdtContent>
      <w:p w14:paraId="23E12B0F" w14:textId="77777777" w:rsidR="00412F02" w:rsidRDefault="00412F02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C4FE738" wp14:editId="4066217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33" name="Cinta: curvada e inclinada hacia abajo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E0FC7C" w14:textId="77777777" w:rsidR="00412F02" w:rsidRDefault="00412F02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C4FE738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33" o:spid="_x0000_s1057" type="#_x0000_t107" style="position:absolute;left:0;text-align:left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06E0FC7C" w14:textId="77777777" w:rsidR="00412F02" w:rsidRDefault="00412F02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750B1" w14:textId="77777777" w:rsidR="000F115E" w:rsidRDefault="00CE58F1">
    <w:pPr>
      <w:pStyle w:val="Piedepgina"/>
      <w:jc w:val="right"/>
      <w:rPr>
        <w:sz w:val="26"/>
        <w:szCs w:val="2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07BDD" w14:textId="77777777" w:rsidR="00DA7004" w:rsidRDefault="00DA7004">
      <w:r>
        <w:rPr>
          <w:color w:val="000000"/>
        </w:rPr>
        <w:separator/>
      </w:r>
    </w:p>
  </w:footnote>
  <w:footnote w:type="continuationSeparator" w:id="0">
    <w:p w14:paraId="07FFE2BD" w14:textId="77777777" w:rsidR="00DA7004" w:rsidRDefault="00DA70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0DEAB" w14:textId="1A39995E" w:rsidR="00412F02" w:rsidRPr="00412F02" w:rsidRDefault="00AA6876" w:rsidP="00412F02">
    <w:pPr>
      <w:pStyle w:val="Encabezado"/>
      <w:shd w:val="clear" w:color="auto" w:fill="2F5496" w:themeFill="accent1" w:themeFillShade="BF"/>
      <w:tabs>
        <w:tab w:val="clear" w:pos="5102"/>
        <w:tab w:val="clear" w:pos="9921"/>
        <w:tab w:val="left" w:pos="4341"/>
      </w:tabs>
      <w:jc w:val="center"/>
      <w:rPr>
        <w:color w:val="FFFFFF" w:themeColor="background1"/>
      </w:rPr>
    </w:pPr>
    <w:r>
      <w:rPr>
        <w:color w:val="FFFFFF" w:themeColor="background1"/>
      </w:rPr>
      <w:t>Sistemas Informáticos – 1º DAW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7F65B" w14:textId="77777777" w:rsidR="000F115E" w:rsidRDefault="00CE58F1">
    <w:pPr>
      <w:pStyle w:val="Encabezado"/>
      <w:jc w:val="center"/>
      <w:rPr>
        <w:sz w:val="28"/>
        <w:szCs w:val="28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A77E5"/>
    <w:multiLevelType w:val="hybridMultilevel"/>
    <w:tmpl w:val="68087B36"/>
    <w:lvl w:ilvl="0" w:tplc="9B50C91A">
      <w:start w:val="1"/>
      <w:numFmt w:val="bullet"/>
      <w:lvlText w:val="-"/>
      <w:lvlJc w:val="left"/>
      <w:pPr>
        <w:ind w:left="720" w:hanging="360"/>
      </w:pPr>
      <w:rPr>
        <w:rFonts w:ascii="Times New Roman" w:eastAsia="Noto Serif CJK SC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4231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7004"/>
    <w:rsid w:val="000B3C0A"/>
    <w:rsid w:val="000D62A3"/>
    <w:rsid w:val="001B0B3A"/>
    <w:rsid w:val="00265E3A"/>
    <w:rsid w:val="002B0A3E"/>
    <w:rsid w:val="00395642"/>
    <w:rsid w:val="003F442C"/>
    <w:rsid w:val="00412F02"/>
    <w:rsid w:val="00456F82"/>
    <w:rsid w:val="004D52DB"/>
    <w:rsid w:val="007425F1"/>
    <w:rsid w:val="007B2391"/>
    <w:rsid w:val="0095505D"/>
    <w:rsid w:val="009D784C"/>
    <w:rsid w:val="00AA6876"/>
    <w:rsid w:val="00BA2214"/>
    <w:rsid w:val="00BD3A50"/>
    <w:rsid w:val="00BD785F"/>
    <w:rsid w:val="00CE58F1"/>
    <w:rsid w:val="00CF73CB"/>
    <w:rsid w:val="00DA7004"/>
    <w:rsid w:val="00DF77A1"/>
    <w:rsid w:val="00E408AD"/>
    <w:rsid w:val="00F01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27F680"/>
  <w15:docId w15:val="{312FD5AE-0B3C-42BB-8B5D-851A0472B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s-E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12F02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12F0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ind w:left="283" w:hanging="283"/>
      <w:jc w:val="both"/>
    </w:pPr>
    <w:rPr>
      <w:rFonts w:ascii="Times New Roman" w:eastAsia="Times New Roman" w:hAnsi="Times New Roman" w:cs="Times New Roman"/>
      <w:b/>
      <w:bCs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ohit Devanagari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  <w:pPr>
      <w:suppressLineNumbers/>
      <w:tabs>
        <w:tab w:val="center" w:pos="5102"/>
        <w:tab w:val="right" w:pos="9921"/>
      </w:tabs>
    </w:pPr>
  </w:style>
  <w:style w:type="paragraph" w:styleId="Encabezado">
    <w:name w:val="header"/>
    <w:basedOn w:val="HeaderandFooter"/>
  </w:style>
  <w:style w:type="paragraph" w:styleId="Piedepgina">
    <w:name w:val="footer"/>
    <w:basedOn w:val="HeaderandFooter"/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</w:style>
  <w:style w:type="paragraph" w:styleId="Sinespaciado">
    <w:name w:val="No Spacing"/>
    <w:link w:val="SinespaciadoCar"/>
    <w:uiPriority w:val="1"/>
    <w:qFormat/>
    <w:rsid w:val="00412F02"/>
    <w:pPr>
      <w:suppressAutoHyphens w:val="0"/>
      <w:autoSpaceDN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s-ES" w:bidi="ar-S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12F02"/>
    <w:rPr>
      <w:rFonts w:asciiTheme="minorHAnsi" w:eastAsiaTheme="minorEastAsia" w:hAnsiTheme="minorHAnsi" w:cstheme="minorBidi"/>
      <w:kern w:val="0"/>
      <w:sz w:val="22"/>
      <w:szCs w:val="22"/>
      <w:lang w:eastAsia="es-ES" w:bidi="ar-SA"/>
    </w:rPr>
  </w:style>
  <w:style w:type="character" w:styleId="Refdecomentario">
    <w:name w:val="annotation reference"/>
    <w:basedOn w:val="Fuentedeprrafopredeter"/>
    <w:uiPriority w:val="99"/>
    <w:semiHidden/>
    <w:unhideWhenUsed/>
    <w:rsid w:val="00412F0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12F02"/>
    <w:rPr>
      <w:rFonts w:cs="Mangal"/>
      <w:sz w:val="20"/>
      <w:szCs w:val="18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12F02"/>
    <w:rPr>
      <w:rFonts w:cs="Mangal"/>
      <w:sz w:val="20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12F0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12F02"/>
    <w:rPr>
      <w:rFonts w:cs="Mangal"/>
      <w:b/>
      <w:bCs/>
      <w:sz w:val="20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412F02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TtuloTDC">
    <w:name w:val="TOC Heading"/>
    <w:basedOn w:val="Ttulo1"/>
    <w:next w:val="Normal"/>
    <w:uiPriority w:val="39"/>
    <w:unhideWhenUsed/>
    <w:qFormat/>
    <w:rsid w:val="00412F02"/>
    <w:pPr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eastAsia="es-ES" w:bidi="ar-SA"/>
    </w:rPr>
  </w:style>
  <w:style w:type="character" w:customStyle="1" w:styleId="Ttulo2Car">
    <w:name w:val="Título 2 Car"/>
    <w:basedOn w:val="Fuentedeprrafopredeter"/>
    <w:link w:val="Ttulo2"/>
    <w:uiPriority w:val="9"/>
    <w:rsid w:val="00412F02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TDC2">
    <w:name w:val="toc 2"/>
    <w:basedOn w:val="Normal"/>
    <w:next w:val="Normal"/>
    <w:autoRedefine/>
    <w:uiPriority w:val="39"/>
    <w:unhideWhenUsed/>
    <w:rsid w:val="00412F02"/>
    <w:pPr>
      <w:spacing w:after="100"/>
      <w:ind w:left="24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412F02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0D62A3"/>
    <w:rPr>
      <w:color w:val="954F72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9D784C"/>
    <w:pPr>
      <w:spacing w:after="100"/>
    </w:pPr>
    <w:rPr>
      <w:rFonts w:cs="Mangal"/>
      <w:szCs w:val="21"/>
    </w:rPr>
  </w:style>
  <w:style w:type="paragraph" w:styleId="Prrafodelista">
    <w:name w:val="List Paragraph"/>
    <w:basedOn w:val="Normal"/>
    <w:uiPriority w:val="34"/>
    <w:qFormat/>
    <w:rsid w:val="00DA7004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elm\OneDrive\Documentos\Plantillas%20personalizadas%20de%20Office\EjerciciosUnidad1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DCD4E3-74F0-41EB-A1D2-E2C224FF9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EjerciciosUnidad1.dotx</Template>
  <TotalTime>37</TotalTime>
  <Pages>8</Pages>
  <Words>233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Actividades U1</vt:lpstr>
    </vt:vector>
  </TitlesOfParts>
  <Company>1º DUAL DAW</Company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Dual</dc:title>
  <dc:subject>Sistemas Informáticos</dc:subject>
  <dc:creator>Abel Martínez Peinado</dc:creator>
  <cp:lastModifiedBy>Abel Martínez Peinado</cp:lastModifiedBy>
  <cp:revision>1</cp:revision>
  <cp:lastPrinted>2022-10-05T13:55:00Z</cp:lastPrinted>
  <dcterms:created xsi:type="dcterms:W3CDTF">2022-11-11T15:11:00Z</dcterms:created>
  <dcterms:modified xsi:type="dcterms:W3CDTF">2022-11-11T15:48:00Z</dcterms:modified>
</cp:coreProperties>
</file>